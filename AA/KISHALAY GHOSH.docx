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210467F2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6B0E5CD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CCBFEC" wp14:editId="70040D74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FA06DF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5B6CDF4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ABDD57E" w14:textId="5AD661B2" w:rsidR="001B2ABD" w:rsidRDefault="00B7742C" w:rsidP="001B2ABD">
            <w:pPr>
              <w:pStyle w:val="Title"/>
            </w:pPr>
            <w:r>
              <w:t>KISHALAY GHOSH</w:t>
            </w:r>
          </w:p>
          <w:p w14:paraId="5FB43FE7" w14:textId="157F24D6" w:rsidR="001B2ABD" w:rsidRDefault="00A2640A" w:rsidP="001B2ABD">
            <w:pPr>
              <w:pStyle w:val="Subtitle"/>
            </w:pPr>
            <w:r>
              <w:rPr>
                <w:spacing w:val="0"/>
                <w:w w:val="100"/>
              </w:rPr>
              <w:t>Kolkata, West Bengal, India</w:t>
            </w:r>
          </w:p>
        </w:tc>
      </w:tr>
      <w:tr w:rsidR="001B2ABD" w14:paraId="06A56D5E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0F2892ED62A4C9594D1E12945FC0EA1"/>
              </w:placeholder>
              <w:temporary/>
              <w:showingPlcHdr/>
              <w15:appearance w15:val="hidden"/>
            </w:sdtPr>
            <w:sdtContent>
              <w:p w14:paraId="41147F63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9347223" w14:textId="7677544F" w:rsidR="00036450" w:rsidRDefault="00A2640A" w:rsidP="00036450">
            <w:r>
              <w:t>To work as a Data Analyst in an</w:t>
            </w:r>
            <w:r>
              <w:t xml:space="preserve"> </w:t>
            </w:r>
            <w:r>
              <w:t xml:space="preserve">innovative organization where I </w:t>
            </w:r>
            <w:r>
              <w:t xml:space="preserve">     </w:t>
            </w:r>
            <w:r>
              <w:t>can</w:t>
            </w:r>
            <w:r>
              <w:t xml:space="preserve"> </w:t>
            </w:r>
            <w:r>
              <w:t xml:space="preserve">utilize My skills and knowledge </w:t>
            </w:r>
            <w:r>
              <w:t xml:space="preserve">    </w:t>
            </w:r>
            <w:r>
              <w:t>in</w:t>
            </w:r>
            <w:r>
              <w:t xml:space="preserve"> </w:t>
            </w:r>
            <w:r>
              <w:t>Problem-solving, along with my expertise</w:t>
            </w:r>
            <w:r>
              <w:t xml:space="preserve"> </w:t>
            </w:r>
            <w:r>
              <w:t>in C++.</w:t>
            </w:r>
          </w:p>
          <w:sdt>
            <w:sdtPr>
              <w:id w:val="-1954003311"/>
              <w:placeholder>
                <w:docPart w:val="31E3B5E9ADF54A6D9009D1317D4B9374"/>
              </w:placeholder>
              <w:temporary/>
              <w:showingPlcHdr/>
              <w15:appearance w15:val="hidden"/>
            </w:sdtPr>
            <w:sdtContent>
              <w:p w14:paraId="4C0BA060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2C113AEFA4A47E9B1604DE4F5A51FC8"/>
              </w:placeholder>
              <w:temporary/>
              <w:showingPlcHdr/>
              <w15:appearance w15:val="hidden"/>
            </w:sdtPr>
            <w:sdtContent>
              <w:p w14:paraId="2480ACAA" w14:textId="77777777" w:rsidR="00B7742C" w:rsidRDefault="00B7742C" w:rsidP="00B7742C">
                <w:r w:rsidRPr="004D3011">
                  <w:t>PHONE:</w:t>
                </w:r>
              </w:p>
            </w:sdtContent>
          </w:sdt>
          <w:p w14:paraId="776CC46E" w14:textId="77777777" w:rsidR="00B7742C" w:rsidRDefault="00B7742C" w:rsidP="00B7742C">
            <w:r>
              <w:t>6296789901</w:t>
            </w:r>
          </w:p>
          <w:p w14:paraId="22B8A587" w14:textId="77777777" w:rsidR="00B7742C" w:rsidRDefault="00B7742C" w:rsidP="00B7742C"/>
          <w:sdt>
            <w:sdtPr>
              <w:id w:val="-240260293"/>
              <w:placeholder>
                <w:docPart w:val="5E13EF1D635548D99B1A567D04A2311F"/>
              </w:placeholder>
              <w:temporary/>
              <w:showingPlcHdr/>
              <w15:appearance w15:val="hidden"/>
            </w:sdtPr>
            <w:sdtContent>
              <w:p w14:paraId="20B2DF5F" w14:textId="77777777" w:rsidR="00B7742C" w:rsidRDefault="00B7742C" w:rsidP="00B7742C">
                <w:r w:rsidRPr="004D3011">
                  <w:t>EMAIL:</w:t>
                </w:r>
              </w:p>
            </w:sdtContent>
          </w:sdt>
          <w:p w14:paraId="09300340" w14:textId="77777777" w:rsidR="00B7742C" w:rsidRDefault="00B7742C" w:rsidP="00B7742C">
            <w:hyperlink r:id="rId8" w:history="1">
              <w:r w:rsidRPr="00B132D5">
                <w:rPr>
                  <w:rStyle w:val="Hyperlink"/>
                </w:rPr>
                <w:t>kgkishalay@gmail.com</w:t>
              </w:r>
            </w:hyperlink>
          </w:p>
          <w:p w14:paraId="11F96985" w14:textId="77777777" w:rsidR="00B7742C" w:rsidRDefault="00B7742C" w:rsidP="00B7742C"/>
          <w:p w14:paraId="2851E0CB" w14:textId="77777777" w:rsidR="00B7742C" w:rsidRDefault="00B7742C" w:rsidP="00B7742C">
            <w:r>
              <w:t>LINKED IN:</w:t>
            </w:r>
          </w:p>
          <w:p w14:paraId="68299E8A" w14:textId="77777777" w:rsidR="00B7742C" w:rsidRDefault="00B7742C" w:rsidP="00B7742C">
            <w:pPr>
              <w:rPr>
                <w:rStyle w:val="Hyperlink"/>
              </w:rPr>
            </w:pPr>
            <w:hyperlink r:id="rId9" w:history="1">
              <w:r w:rsidRPr="00D118E1">
                <w:rPr>
                  <w:rStyle w:val="Hyperlink"/>
                </w:rPr>
                <w:t>https://www.linkedin.com/in/kishalay-ghosh-28487b270/</w:t>
              </w:r>
            </w:hyperlink>
          </w:p>
          <w:p w14:paraId="1B89F988" w14:textId="77777777" w:rsidR="00324133" w:rsidRDefault="00324133" w:rsidP="00B7742C">
            <w:pPr>
              <w:rPr>
                <w:rStyle w:val="Hyperlink"/>
              </w:rPr>
            </w:pPr>
          </w:p>
          <w:p w14:paraId="225D1463" w14:textId="4E614420" w:rsidR="00324133" w:rsidRDefault="00324133" w:rsidP="00B7742C">
            <w:p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GIT HUB:</w:t>
            </w:r>
          </w:p>
          <w:p w14:paraId="24C5F9D6" w14:textId="020EC4A7" w:rsidR="00324133" w:rsidRPr="004436CB" w:rsidRDefault="00324133" w:rsidP="00B7742C">
            <w:pPr>
              <w:rPr>
                <w:rStyle w:val="Hyperlink"/>
                <w:color w:val="auto"/>
                <w:u w:val="none"/>
              </w:rPr>
            </w:pPr>
            <w:hyperlink r:id="rId10" w:history="1">
              <w:r w:rsidRPr="00324133">
                <w:rPr>
                  <w:rStyle w:val="Hyperlink"/>
                </w:rPr>
                <w:t>https://github.com/Kishalay-Ghosh</w:t>
              </w:r>
            </w:hyperlink>
          </w:p>
          <w:p w14:paraId="0731357F" w14:textId="77777777" w:rsidR="00B7742C" w:rsidRPr="00CB0055" w:rsidRDefault="00B7742C" w:rsidP="00B7742C">
            <w:pPr>
              <w:pStyle w:val="Heading3"/>
            </w:pPr>
            <w:r>
              <w:t xml:space="preserve">languages </w:t>
            </w:r>
          </w:p>
          <w:p w14:paraId="05DDEF81" w14:textId="77777777" w:rsidR="00B7742C" w:rsidRDefault="00B7742C" w:rsidP="00B7742C">
            <w:r>
              <w:t>Bengali</w:t>
            </w:r>
          </w:p>
          <w:p w14:paraId="2E39DB57" w14:textId="77777777" w:rsidR="00B7742C" w:rsidRDefault="00B7742C" w:rsidP="00B7742C">
            <w:r>
              <w:t>Hindi</w:t>
            </w:r>
          </w:p>
          <w:p w14:paraId="7CA06A46" w14:textId="77777777" w:rsidR="00B7742C" w:rsidRDefault="00B7742C" w:rsidP="00B7742C">
            <w:r>
              <w:t>English</w:t>
            </w:r>
          </w:p>
          <w:p w14:paraId="3119FF2F" w14:textId="77777777" w:rsidR="00B7742C" w:rsidRDefault="00B7742C" w:rsidP="00B7742C">
            <w:pPr>
              <w:pStyle w:val="Heading3"/>
            </w:pPr>
            <w:r>
              <w:t>SPECIALS SKILLS</w:t>
            </w:r>
          </w:p>
          <w:p w14:paraId="5A383821" w14:textId="668513B3" w:rsidR="00A2640A" w:rsidRDefault="00A2640A" w:rsidP="00A2640A">
            <w:r>
              <w:t>The highest</w:t>
            </w:r>
            <w:r>
              <w:t xml:space="preserve"> </w:t>
            </w:r>
            <w:r>
              <w:t>rating</w:t>
            </w:r>
            <w:r>
              <w:t xml:space="preserve"> at CodeChef is 1428</w:t>
            </w:r>
          </w:p>
          <w:p w14:paraId="63334198" w14:textId="1D68124B" w:rsidR="00B7742C" w:rsidRDefault="00B7742C" w:rsidP="00B7742C">
            <w:r>
              <w:t xml:space="preserve">Champion at school-level quiz </w:t>
            </w:r>
          </w:p>
          <w:p w14:paraId="40685270" w14:textId="402EF8DF" w:rsidR="00B7742C" w:rsidRDefault="00B7742C" w:rsidP="00B7742C">
            <w:r>
              <w:t>Runners up at inter-university</w:t>
            </w:r>
            <w:r w:rsidR="00324133">
              <w:t xml:space="preserve"> </w:t>
            </w:r>
            <w:r>
              <w:t>badminton tournament</w:t>
            </w:r>
          </w:p>
          <w:sdt>
            <w:sdtPr>
              <w:id w:val="-22027445"/>
              <w:placeholder>
                <w:docPart w:val="C07CD389FC4647EBBC9DA897AE89041D"/>
              </w:placeholder>
              <w:temporary/>
              <w:showingPlcHdr/>
              <w15:appearance w15:val="hidden"/>
            </w:sdtPr>
            <w:sdtContent>
              <w:p w14:paraId="7D2F73F1" w14:textId="77777777" w:rsidR="00B7742C" w:rsidRDefault="00B7742C" w:rsidP="00B7742C">
                <w:pPr>
                  <w:pStyle w:val="Heading3"/>
                  <w:rPr>
                    <w:rFonts w:asciiTheme="minorHAnsi" w:eastAsiaTheme="minorHAnsi" w:hAnsiTheme="minorHAnsi" w:cstheme="minorBidi"/>
                    <w:color w:val="auto"/>
                    <w:sz w:val="22"/>
                    <w:szCs w:val="22"/>
                  </w:rPr>
                </w:pPr>
                <w:r w:rsidRPr="00CB0055">
                  <w:t>Hobbies</w:t>
                </w:r>
              </w:p>
            </w:sdtContent>
          </w:sdt>
          <w:p w14:paraId="207FDBEA" w14:textId="77777777" w:rsidR="00B7742C" w:rsidRDefault="00B7742C" w:rsidP="00B7742C">
            <w:r>
              <w:t>Playing badminton</w:t>
            </w:r>
          </w:p>
          <w:p w14:paraId="6424611E" w14:textId="77777777" w:rsidR="00B7742C" w:rsidRDefault="00B7742C" w:rsidP="00B7742C">
            <w:r>
              <w:t>Solving Rubik’s cube</w:t>
            </w:r>
          </w:p>
          <w:p w14:paraId="7DBEC55F" w14:textId="03E1C437" w:rsidR="004D3011" w:rsidRPr="004D3011" w:rsidRDefault="004D3011" w:rsidP="004D3011"/>
        </w:tc>
        <w:tc>
          <w:tcPr>
            <w:tcW w:w="720" w:type="dxa"/>
          </w:tcPr>
          <w:p w14:paraId="1AA6D52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926DAB0668D44329BF47BE97D88081D"/>
              </w:placeholder>
              <w:temporary/>
              <w:showingPlcHdr/>
              <w15:appearance w15:val="hidden"/>
            </w:sdtPr>
            <w:sdtContent>
              <w:p w14:paraId="0D4B4A81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2D486F0" w14:textId="77777777" w:rsidR="00B7742C" w:rsidRPr="00036450" w:rsidRDefault="00B7742C" w:rsidP="00B7742C">
            <w:pPr>
              <w:pStyle w:val="Heading4"/>
            </w:pPr>
            <w:r>
              <w:t>TECHNO ENGINEERING COLLEGE BANIPUR</w:t>
            </w:r>
          </w:p>
          <w:p w14:paraId="7E495477" w14:textId="6A9DBF2A" w:rsidR="00B7742C" w:rsidRPr="00B359E4" w:rsidRDefault="00B7742C" w:rsidP="00B7742C">
            <w:pPr>
              <w:pStyle w:val="Date"/>
            </w:pPr>
            <w:r>
              <w:t>B. TECH (2020-2024)</w:t>
            </w:r>
            <w:r w:rsidR="00D67A66">
              <w:t xml:space="preserve"> (pursuing)</w:t>
            </w:r>
          </w:p>
          <w:p w14:paraId="5E3A4AAC" w14:textId="77777777" w:rsidR="00B7742C" w:rsidRDefault="00B7742C" w:rsidP="00B7742C">
            <w:r>
              <w:t>CGPA- 9.32</w:t>
            </w:r>
          </w:p>
          <w:p w14:paraId="7D4F829F" w14:textId="77777777" w:rsidR="00B7742C" w:rsidRDefault="00B7742C" w:rsidP="00B7742C"/>
          <w:p w14:paraId="6E52FB4E" w14:textId="77777777" w:rsidR="00B7742C" w:rsidRPr="00B359E4" w:rsidRDefault="00B7742C" w:rsidP="00B7742C">
            <w:pPr>
              <w:pStyle w:val="Heading4"/>
            </w:pPr>
            <w:r>
              <w:t>RAJAGRAM S.B.R.I</w:t>
            </w:r>
          </w:p>
          <w:p w14:paraId="007FCEC2" w14:textId="77777777" w:rsidR="00B7742C" w:rsidRPr="00B359E4" w:rsidRDefault="00B7742C" w:rsidP="00B7742C">
            <w:pPr>
              <w:pStyle w:val="Date"/>
            </w:pPr>
            <w:r>
              <w:t>Higher Secondary (2020)     Secondary (2018)</w:t>
            </w:r>
          </w:p>
          <w:p w14:paraId="422B9FD9" w14:textId="0C89AECD" w:rsidR="00B7742C" w:rsidRDefault="00B7742C" w:rsidP="00B7742C">
            <w:r>
              <w:t>Percentage:       90</w:t>
            </w:r>
            <w:r w:rsidR="00A2640A">
              <w:t>.00</w:t>
            </w:r>
            <w:r>
              <w:t xml:space="preserve">                               94.43</w:t>
            </w:r>
          </w:p>
          <w:p w14:paraId="1E2FC459" w14:textId="6DF95F93" w:rsidR="00036450" w:rsidRDefault="00036450" w:rsidP="00036450"/>
          <w:p w14:paraId="298C4DB2" w14:textId="498460DB" w:rsidR="00036450" w:rsidRDefault="00B7742C" w:rsidP="00036450">
            <w:pPr>
              <w:pStyle w:val="Heading2"/>
            </w:pPr>
            <w:r>
              <w:t>PROJECT || INTERNSHIP|| RESEARCH PAPER</w:t>
            </w:r>
          </w:p>
          <w:p w14:paraId="068D6475" w14:textId="315C680C" w:rsidR="00036450" w:rsidRDefault="00B7742C" w:rsidP="00B359E4">
            <w:pPr>
              <w:pStyle w:val="Heading4"/>
              <w:rPr>
                <w:bCs/>
              </w:rPr>
            </w:pPr>
            <w:r>
              <w:t xml:space="preserve">PROJECT ON </w:t>
            </w:r>
            <w:r w:rsidR="00DC07C5">
              <w:t>‘</w:t>
            </w:r>
            <w:r>
              <w:t>GREEN INITIATIVE</w:t>
            </w:r>
            <w:r w:rsidR="00DC07C5">
              <w:t>’</w:t>
            </w:r>
            <w:r>
              <w:t xml:space="preserve"> (WEB APP)</w:t>
            </w:r>
          </w:p>
          <w:p w14:paraId="21964726" w14:textId="1D34312F" w:rsidR="00DC07C5" w:rsidRPr="00DC07C5" w:rsidRDefault="00DC07C5" w:rsidP="00DC07C5">
            <w:pPr>
              <w:pStyle w:val="Date"/>
            </w:pPr>
            <w:r>
              <w:t>January 2024 – Ongoing</w:t>
            </w:r>
          </w:p>
          <w:p w14:paraId="170393A2" w14:textId="1E09F230" w:rsidR="00036450" w:rsidRDefault="00CC020B" w:rsidP="00036450">
            <w:r>
              <w:t xml:space="preserve"> </w:t>
            </w:r>
            <w:r w:rsidR="00DE3618">
              <w:t>Technology Used: MERN Stack</w:t>
            </w:r>
          </w:p>
          <w:p w14:paraId="2A5A6166" w14:textId="207A5123" w:rsidR="00A2640A" w:rsidRDefault="00AC134C" w:rsidP="00036450">
            <w:r>
              <w:t xml:space="preserve">A web application to create a greener and better world </w:t>
            </w:r>
          </w:p>
          <w:p w14:paraId="7F4367EB" w14:textId="77777777" w:rsidR="004D3011" w:rsidRDefault="004D3011" w:rsidP="00036450"/>
          <w:p w14:paraId="668B80D5" w14:textId="77777777" w:rsidR="00B7742C" w:rsidRPr="0077461A" w:rsidRDefault="00B7742C" w:rsidP="00B7742C">
            <w:pPr>
              <w:pStyle w:val="Heading4"/>
            </w:pPr>
            <w:r>
              <w:t>SQL Intern at Celebal Technologies</w:t>
            </w:r>
            <w:r w:rsidRPr="004D3011">
              <w:t xml:space="preserve">  </w:t>
            </w:r>
          </w:p>
          <w:p w14:paraId="10DA678A" w14:textId="77777777" w:rsidR="00B7742C" w:rsidRPr="004D3011" w:rsidRDefault="00B7742C" w:rsidP="00B7742C">
            <w:pPr>
              <w:pStyle w:val="Date"/>
            </w:pPr>
            <w:r>
              <w:t>May 2023</w:t>
            </w:r>
            <w:r w:rsidRPr="004D3011">
              <w:t>–</w:t>
            </w:r>
            <w:r>
              <w:t>June 2023</w:t>
            </w:r>
          </w:p>
          <w:p w14:paraId="25C2CBC9" w14:textId="77777777" w:rsidR="00B7742C" w:rsidRDefault="00B7742C" w:rsidP="00B7742C">
            <w:r>
              <w:t xml:space="preserve">Learning the Microsoft SQL (SQL Server 19) and </w:t>
            </w:r>
          </w:p>
          <w:p w14:paraId="410513D3" w14:textId="158AC746" w:rsidR="004D3011" w:rsidRPr="004D3011" w:rsidRDefault="00B7742C" w:rsidP="004D3011">
            <w:r>
              <w:t>implementing in real-life projects.</w:t>
            </w:r>
            <w:r w:rsidR="00036450" w:rsidRPr="004D3011">
              <w:t xml:space="preserve"> </w:t>
            </w:r>
          </w:p>
          <w:p w14:paraId="7AD66C87" w14:textId="77777777" w:rsidR="004D3011" w:rsidRDefault="004D3011" w:rsidP="00036450"/>
          <w:p w14:paraId="0F0E5FF2" w14:textId="0AFE976D" w:rsidR="004D3011" w:rsidRPr="004D3011" w:rsidRDefault="00241C70" w:rsidP="00B359E4">
            <w:pPr>
              <w:pStyle w:val="Heading4"/>
              <w:rPr>
                <w:bCs/>
              </w:rPr>
            </w:pPr>
            <w:r>
              <w:t>R</w:t>
            </w:r>
            <w:r w:rsidR="00031BE9">
              <w:t>ESEARCH PAPER ON</w:t>
            </w:r>
            <w:r w:rsidR="004D3011" w:rsidRPr="004D3011">
              <w:t xml:space="preserve"> </w:t>
            </w:r>
            <w:r w:rsidR="00031BE9">
              <w:t>‘PREDICTION OF SUICIDAL TENDENCIES USING ML’</w:t>
            </w:r>
          </w:p>
          <w:p w14:paraId="358385C8" w14:textId="70D6E05E" w:rsidR="004D3011" w:rsidRPr="004D3011" w:rsidRDefault="00031BE9" w:rsidP="00B359E4">
            <w:pPr>
              <w:pStyle w:val="Date"/>
            </w:pPr>
            <w:r>
              <w:t>December 2022</w:t>
            </w:r>
            <w:r w:rsidR="004D3011" w:rsidRPr="004D3011">
              <w:t>–</w:t>
            </w:r>
            <w:r>
              <w:t xml:space="preserve"> February 2023</w:t>
            </w:r>
          </w:p>
          <w:p w14:paraId="11B00C58" w14:textId="1D10EDEC" w:rsidR="004D3011" w:rsidRDefault="00031BE9" w:rsidP="004D3011">
            <w:r>
              <w:t xml:space="preserve">DOI NO.: </w:t>
            </w:r>
            <w:hyperlink r:id="rId11" w:history="1">
              <w:r w:rsidRPr="00031BE9">
                <w:rPr>
                  <w:rStyle w:val="Hyperlink"/>
                </w:rPr>
                <w:t>https://doi.org/10.46647/ijetms.2023.v07i02.006</w:t>
              </w:r>
            </w:hyperlink>
            <w:r w:rsidR="00036450" w:rsidRPr="004D3011">
              <w:t xml:space="preserve"> </w:t>
            </w:r>
          </w:p>
          <w:p w14:paraId="29D658C6" w14:textId="10CF973B" w:rsidR="004D3011" w:rsidRDefault="00031BE9" w:rsidP="00036450">
            <w:r>
              <w:t xml:space="preserve">Learning Supervised machine learning (LR) </w:t>
            </w:r>
          </w:p>
          <w:p w14:paraId="6188AF9D" w14:textId="49B4EE7F" w:rsidR="00031BE9" w:rsidRDefault="00031BE9" w:rsidP="00036450">
            <w:r>
              <w:t xml:space="preserve">and </w:t>
            </w:r>
            <w:r>
              <w:t>creating models to help mankind.</w:t>
            </w:r>
          </w:p>
          <w:sdt>
            <w:sdtPr>
              <w:id w:val="1669594239"/>
              <w:placeholder>
                <w:docPart w:val="34976B0C0A4C42B4A3EB01E6E823A0AF"/>
              </w:placeholder>
              <w:temporary/>
              <w:showingPlcHdr/>
              <w15:appearance w15:val="hidden"/>
            </w:sdtPr>
            <w:sdtContent>
              <w:p w14:paraId="1F185E60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4E9566E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BC9DFC3" wp14:editId="7F671063">
                  <wp:extent cx="3756660" cy="1467135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1361537E" w14:textId="77777777" w:rsidR="00000000" w:rsidRDefault="00000000" w:rsidP="000C45FF">
      <w:pPr>
        <w:tabs>
          <w:tab w:val="left" w:pos="990"/>
        </w:tabs>
      </w:pPr>
    </w:p>
    <w:sectPr w:rsidR="0043117B" w:rsidSect="00F9483B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92C91" w14:textId="77777777" w:rsidR="00F9483B" w:rsidRDefault="00F9483B" w:rsidP="000C45FF">
      <w:r>
        <w:separator/>
      </w:r>
    </w:p>
  </w:endnote>
  <w:endnote w:type="continuationSeparator" w:id="0">
    <w:p w14:paraId="3DD38410" w14:textId="77777777" w:rsidR="00F9483B" w:rsidRDefault="00F9483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F2FA6" w14:textId="77777777" w:rsidR="00F9483B" w:rsidRDefault="00F9483B" w:rsidP="000C45FF">
      <w:r>
        <w:separator/>
      </w:r>
    </w:p>
  </w:footnote>
  <w:footnote w:type="continuationSeparator" w:id="0">
    <w:p w14:paraId="6610101B" w14:textId="77777777" w:rsidR="00F9483B" w:rsidRDefault="00F9483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B331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1F45D2E" wp14:editId="06A7714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42C"/>
    <w:rsid w:val="00031BE9"/>
    <w:rsid w:val="00036450"/>
    <w:rsid w:val="00094499"/>
    <w:rsid w:val="000C45FF"/>
    <w:rsid w:val="000E3FD1"/>
    <w:rsid w:val="00103A2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41C70"/>
    <w:rsid w:val="00256CF7"/>
    <w:rsid w:val="00281FD5"/>
    <w:rsid w:val="0030481B"/>
    <w:rsid w:val="003156FC"/>
    <w:rsid w:val="00324133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6FBD"/>
    <w:rsid w:val="007775E1"/>
    <w:rsid w:val="007867A0"/>
    <w:rsid w:val="007927F5"/>
    <w:rsid w:val="00802CA0"/>
    <w:rsid w:val="009260CD"/>
    <w:rsid w:val="00940A66"/>
    <w:rsid w:val="00952C25"/>
    <w:rsid w:val="009C3968"/>
    <w:rsid w:val="00A2118D"/>
    <w:rsid w:val="00A2640A"/>
    <w:rsid w:val="00AC134C"/>
    <w:rsid w:val="00AD0A50"/>
    <w:rsid w:val="00AD76E2"/>
    <w:rsid w:val="00B20152"/>
    <w:rsid w:val="00B359E4"/>
    <w:rsid w:val="00B57D98"/>
    <w:rsid w:val="00B70850"/>
    <w:rsid w:val="00B7742C"/>
    <w:rsid w:val="00C066B6"/>
    <w:rsid w:val="00C37BA1"/>
    <w:rsid w:val="00C4674C"/>
    <w:rsid w:val="00C506CF"/>
    <w:rsid w:val="00C72BED"/>
    <w:rsid w:val="00C9578B"/>
    <w:rsid w:val="00CB0055"/>
    <w:rsid w:val="00CC020B"/>
    <w:rsid w:val="00D2522B"/>
    <w:rsid w:val="00D422DE"/>
    <w:rsid w:val="00D5459D"/>
    <w:rsid w:val="00D67A66"/>
    <w:rsid w:val="00DA1F4D"/>
    <w:rsid w:val="00DC07C5"/>
    <w:rsid w:val="00DD172A"/>
    <w:rsid w:val="00DE3618"/>
    <w:rsid w:val="00E25A26"/>
    <w:rsid w:val="00E4381A"/>
    <w:rsid w:val="00E55D74"/>
    <w:rsid w:val="00F60274"/>
    <w:rsid w:val="00F77FB9"/>
    <w:rsid w:val="00F9483B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F33A0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kgkishalay@gmail.com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oi.org/10.46647/ijetms.2023.v07i02.006%20" TargetMode="External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Kishalay-Ghosh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linkedin.com/in/kishalay-ghosh-28487b270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SHALAY%20GHOSH\AppData\Local\Microsoft\Office\16.0\DTS\en-IN%7b78D7CF87-ABCA-453E-915E-54E531D22FAA%7d\%7bD93AB0AB-1C4D-495B-91BA-A64B5C609EDC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9095473106429648"/>
          <c:y val="0"/>
          <c:w val="0.6796766276426400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MERN Stack</c:v>
                </c:pt>
                <c:pt idx="1">
                  <c:v>SQL</c:v>
                </c:pt>
                <c:pt idx="2">
                  <c:v>Pyhton</c:v>
                </c:pt>
                <c:pt idx="3">
                  <c:v>Machine Learning</c:v>
                </c:pt>
                <c:pt idx="4">
                  <c:v>C++ (cpp)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0.4</c:v>
                </c:pt>
                <c:pt idx="1">
                  <c:v>0.8</c:v>
                </c:pt>
                <c:pt idx="2">
                  <c:v>0.6</c:v>
                </c:pt>
                <c:pt idx="3">
                  <c:v>0.6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F2892ED62A4C9594D1E12945FC0E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7588C-CB4E-4C99-9B61-00DA62B4A012}"/>
      </w:docPartPr>
      <w:docPartBody>
        <w:p w:rsidR="00000000" w:rsidRDefault="00000000">
          <w:pPr>
            <w:pStyle w:val="40F2892ED62A4C9594D1E12945FC0EA1"/>
          </w:pPr>
          <w:r w:rsidRPr="00D5459D">
            <w:t>Profile</w:t>
          </w:r>
        </w:p>
      </w:docPartBody>
    </w:docPart>
    <w:docPart>
      <w:docPartPr>
        <w:name w:val="31E3B5E9ADF54A6D9009D1317D4B9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DCF37A-2562-4FA8-99B3-483AAA59D8C0}"/>
      </w:docPartPr>
      <w:docPartBody>
        <w:p w:rsidR="00000000" w:rsidRDefault="00000000">
          <w:pPr>
            <w:pStyle w:val="31E3B5E9ADF54A6D9009D1317D4B9374"/>
          </w:pPr>
          <w:r w:rsidRPr="00CB0055">
            <w:t>Contact</w:t>
          </w:r>
        </w:p>
      </w:docPartBody>
    </w:docPart>
    <w:docPart>
      <w:docPartPr>
        <w:name w:val="F926DAB0668D44329BF47BE97D8808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B131B8-45AE-4B72-B2D2-3F0BA46C432E}"/>
      </w:docPartPr>
      <w:docPartBody>
        <w:p w:rsidR="00000000" w:rsidRDefault="00000000">
          <w:pPr>
            <w:pStyle w:val="F926DAB0668D44329BF47BE97D88081D"/>
          </w:pPr>
          <w:r w:rsidRPr="00036450">
            <w:t>EDUCATION</w:t>
          </w:r>
        </w:p>
      </w:docPartBody>
    </w:docPart>
    <w:docPart>
      <w:docPartPr>
        <w:name w:val="34976B0C0A4C42B4A3EB01E6E823A0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5FAB9-9C1D-4E77-8C1B-99839681342D}"/>
      </w:docPartPr>
      <w:docPartBody>
        <w:p w:rsidR="00000000" w:rsidRDefault="00000000">
          <w:pPr>
            <w:pStyle w:val="34976B0C0A4C42B4A3EB01E6E823A0AF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22C113AEFA4A47E9B1604DE4F5A51F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04BFB5-FC76-4E5E-A4A1-791525E2BCF6}"/>
      </w:docPartPr>
      <w:docPartBody>
        <w:p w:rsidR="00000000" w:rsidRDefault="00B25CFE" w:rsidP="00B25CFE">
          <w:pPr>
            <w:pStyle w:val="22C113AEFA4A47E9B1604DE4F5A51FC8"/>
          </w:pPr>
          <w:r w:rsidRPr="004D3011">
            <w:t>PHONE:</w:t>
          </w:r>
        </w:p>
      </w:docPartBody>
    </w:docPart>
    <w:docPart>
      <w:docPartPr>
        <w:name w:val="5E13EF1D635548D99B1A567D04A23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CA8F2-C912-4CC2-B516-BE6FF09C41A6}"/>
      </w:docPartPr>
      <w:docPartBody>
        <w:p w:rsidR="00000000" w:rsidRDefault="00B25CFE" w:rsidP="00B25CFE">
          <w:pPr>
            <w:pStyle w:val="5E13EF1D635548D99B1A567D04A2311F"/>
          </w:pPr>
          <w:r w:rsidRPr="004D3011">
            <w:t>EMAIL:</w:t>
          </w:r>
        </w:p>
      </w:docPartBody>
    </w:docPart>
    <w:docPart>
      <w:docPartPr>
        <w:name w:val="C07CD389FC4647EBBC9DA897AE890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90A23-9FE9-4F18-B1D5-F61367867945}"/>
      </w:docPartPr>
      <w:docPartBody>
        <w:p w:rsidR="00000000" w:rsidRDefault="00B25CFE" w:rsidP="00B25CFE">
          <w:pPr>
            <w:pStyle w:val="C07CD389FC4647EBBC9DA897AE89041D"/>
          </w:pPr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CFE"/>
    <w:rsid w:val="00AE41A2"/>
    <w:rsid w:val="00B2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308725965E4DBFA71C64C9CE3F4C0A">
    <w:name w:val="A3308725965E4DBFA71C64C9CE3F4C0A"/>
  </w:style>
  <w:style w:type="paragraph" w:customStyle="1" w:styleId="44E424A21778454C80F73AAADC5A5739">
    <w:name w:val="44E424A21778454C80F73AAADC5A5739"/>
  </w:style>
  <w:style w:type="paragraph" w:customStyle="1" w:styleId="40F2892ED62A4C9594D1E12945FC0EA1">
    <w:name w:val="40F2892ED62A4C9594D1E12945FC0EA1"/>
  </w:style>
  <w:style w:type="paragraph" w:customStyle="1" w:styleId="A45C3DC81F2542A6B82A7407B99B1CDA">
    <w:name w:val="A45C3DC81F2542A6B82A7407B99B1CDA"/>
  </w:style>
  <w:style w:type="paragraph" w:customStyle="1" w:styleId="31E3B5E9ADF54A6D9009D1317D4B9374">
    <w:name w:val="31E3B5E9ADF54A6D9009D1317D4B9374"/>
  </w:style>
  <w:style w:type="paragraph" w:customStyle="1" w:styleId="49E4790DFB1B457FADB73591F0FA8B3C">
    <w:name w:val="49E4790DFB1B457FADB73591F0FA8B3C"/>
  </w:style>
  <w:style w:type="paragraph" w:customStyle="1" w:styleId="20618BE34C4941D795FCDB942FA409B8">
    <w:name w:val="20618BE34C4941D795FCDB942FA409B8"/>
  </w:style>
  <w:style w:type="paragraph" w:customStyle="1" w:styleId="C804802540DA4A27AECA5882E22BCA8B">
    <w:name w:val="C804802540DA4A27AECA5882E22BCA8B"/>
  </w:style>
  <w:style w:type="paragraph" w:customStyle="1" w:styleId="717EA0DC0BC84A67A585014757C0A7AE">
    <w:name w:val="717EA0DC0BC84A67A585014757C0A7AE"/>
  </w:style>
  <w:style w:type="paragraph" w:customStyle="1" w:styleId="DFB8B8C935EF43948672212D5B73EBF6">
    <w:name w:val="DFB8B8C935EF43948672212D5B73EBF6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E26F9529FEEC4534881696EA99AB3C49">
    <w:name w:val="E26F9529FEEC4534881696EA99AB3C49"/>
  </w:style>
  <w:style w:type="paragraph" w:customStyle="1" w:styleId="45C0818116384933BBD35AFA17A1D3EA">
    <w:name w:val="45C0818116384933BBD35AFA17A1D3EA"/>
  </w:style>
  <w:style w:type="paragraph" w:customStyle="1" w:styleId="57122B7E3A1143E98A4220DC50F655A9">
    <w:name w:val="57122B7E3A1143E98A4220DC50F655A9"/>
  </w:style>
  <w:style w:type="paragraph" w:customStyle="1" w:styleId="6F187CA37E2A48F7B33843A6835D7C5D">
    <w:name w:val="6F187CA37E2A48F7B33843A6835D7C5D"/>
  </w:style>
  <w:style w:type="paragraph" w:customStyle="1" w:styleId="C6FAE872F05E46B5A7130192CDB5639C">
    <w:name w:val="C6FAE872F05E46B5A7130192CDB5639C"/>
  </w:style>
  <w:style w:type="paragraph" w:customStyle="1" w:styleId="FDBD2DE06A2A47D69A4F3D82E304D8F2">
    <w:name w:val="FDBD2DE06A2A47D69A4F3D82E304D8F2"/>
  </w:style>
  <w:style w:type="paragraph" w:customStyle="1" w:styleId="F926DAB0668D44329BF47BE97D88081D">
    <w:name w:val="F926DAB0668D44329BF47BE97D88081D"/>
  </w:style>
  <w:style w:type="paragraph" w:customStyle="1" w:styleId="BBE73BCE77BC4A38857A438D9AC7661C">
    <w:name w:val="BBE73BCE77BC4A38857A438D9AC7661C"/>
  </w:style>
  <w:style w:type="paragraph" w:customStyle="1" w:styleId="CC4B3F6EBED44886829393407DBFE926">
    <w:name w:val="CC4B3F6EBED44886829393407DBFE926"/>
  </w:style>
  <w:style w:type="paragraph" w:customStyle="1" w:styleId="8CDE500AF69F44568C3AA920160823F7">
    <w:name w:val="8CDE500AF69F44568C3AA920160823F7"/>
  </w:style>
  <w:style w:type="paragraph" w:customStyle="1" w:styleId="213FAE099611427F89A66F0EDDFF1073">
    <w:name w:val="213FAE099611427F89A66F0EDDFF1073"/>
  </w:style>
  <w:style w:type="paragraph" w:customStyle="1" w:styleId="40F6E32E2CEC4B0B871D3428B38EBA95">
    <w:name w:val="40F6E32E2CEC4B0B871D3428B38EBA95"/>
  </w:style>
  <w:style w:type="paragraph" w:customStyle="1" w:styleId="FF2860430F91405CACBF839B6BB5154F">
    <w:name w:val="FF2860430F91405CACBF839B6BB5154F"/>
  </w:style>
  <w:style w:type="paragraph" w:customStyle="1" w:styleId="C6238D3E1E3A42748ED5BDAB00A7C941">
    <w:name w:val="C6238D3E1E3A42748ED5BDAB00A7C941"/>
  </w:style>
  <w:style w:type="paragraph" w:customStyle="1" w:styleId="E277E94A4A96412487AB5619C52DBA97">
    <w:name w:val="E277E94A4A96412487AB5619C52DBA97"/>
  </w:style>
  <w:style w:type="paragraph" w:customStyle="1" w:styleId="EEC87FC788564275BF30B778B1F44A0A">
    <w:name w:val="EEC87FC788564275BF30B778B1F44A0A"/>
  </w:style>
  <w:style w:type="paragraph" w:customStyle="1" w:styleId="8BFA6108CE054F9A91163FE568F133A3">
    <w:name w:val="8BFA6108CE054F9A91163FE568F133A3"/>
  </w:style>
  <w:style w:type="paragraph" w:customStyle="1" w:styleId="F8E93F0116FC486DAB205B282D1A4DF7">
    <w:name w:val="F8E93F0116FC486DAB205B282D1A4DF7"/>
  </w:style>
  <w:style w:type="paragraph" w:customStyle="1" w:styleId="AC1B0FD0FEF44913B4B7DFE94DC9647D">
    <w:name w:val="AC1B0FD0FEF44913B4B7DFE94DC9647D"/>
  </w:style>
  <w:style w:type="paragraph" w:customStyle="1" w:styleId="210BE37CB4974A379008D947C1CD8359">
    <w:name w:val="210BE37CB4974A379008D947C1CD8359"/>
  </w:style>
  <w:style w:type="paragraph" w:customStyle="1" w:styleId="32A5CEDCA94E4A67B75A35F003CB5E2C">
    <w:name w:val="32A5CEDCA94E4A67B75A35F003CB5E2C"/>
  </w:style>
  <w:style w:type="paragraph" w:customStyle="1" w:styleId="AA9CF4F3079741E197A30061A7130B16">
    <w:name w:val="AA9CF4F3079741E197A30061A7130B16"/>
  </w:style>
  <w:style w:type="paragraph" w:customStyle="1" w:styleId="0EB62512431E460E92C40F4D91C4C3CC">
    <w:name w:val="0EB62512431E460E92C40F4D91C4C3CC"/>
  </w:style>
  <w:style w:type="paragraph" w:customStyle="1" w:styleId="463BE2B0D46A4E8F9D8E698941386CEB">
    <w:name w:val="463BE2B0D46A4E8F9D8E698941386CEB"/>
  </w:style>
  <w:style w:type="paragraph" w:customStyle="1" w:styleId="7003E2089ABB45A8B01010FF67D6442B">
    <w:name w:val="7003E2089ABB45A8B01010FF67D6442B"/>
  </w:style>
  <w:style w:type="paragraph" w:customStyle="1" w:styleId="E3EA2800D1C041979C1E16CD328AEAA2">
    <w:name w:val="E3EA2800D1C041979C1E16CD328AEAA2"/>
  </w:style>
  <w:style w:type="paragraph" w:customStyle="1" w:styleId="CC95A819CABC4624A8505990A15AA8B1">
    <w:name w:val="CC95A819CABC4624A8505990A15AA8B1"/>
  </w:style>
  <w:style w:type="paragraph" w:customStyle="1" w:styleId="C85C94DA8FFC4603A4FA99092DD17D06">
    <w:name w:val="C85C94DA8FFC4603A4FA99092DD17D06"/>
  </w:style>
  <w:style w:type="paragraph" w:customStyle="1" w:styleId="B32835030EF54899A5ED9419CF4C5880">
    <w:name w:val="B32835030EF54899A5ED9419CF4C5880"/>
  </w:style>
  <w:style w:type="paragraph" w:customStyle="1" w:styleId="32F1748A9427463CAD7BB24626DA5D01">
    <w:name w:val="32F1748A9427463CAD7BB24626DA5D0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34976B0C0A4C42B4A3EB01E6E823A0AF">
    <w:name w:val="34976B0C0A4C42B4A3EB01E6E823A0AF"/>
  </w:style>
  <w:style w:type="paragraph" w:customStyle="1" w:styleId="22C113AEFA4A47E9B1604DE4F5A51FC8">
    <w:name w:val="22C113AEFA4A47E9B1604DE4F5A51FC8"/>
    <w:rsid w:val="00B25CFE"/>
  </w:style>
  <w:style w:type="paragraph" w:customStyle="1" w:styleId="5E13EF1D635548D99B1A567D04A2311F">
    <w:name w:val="5E13EF1D635548D99B1A567D04A2311F"/>
    <w:rsid w:val="00B25CFE"/>
  </w:style>
  <w:style w:type="paragraph" w:customStyle="1" w:styleId="C07CD389FC4647EBBC9DA897AE89041D">
    <w:name w:val="C07CD389FC4647EBBC9DA897AE89041D"/>
    <w:rsid w:val="00B25C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{D93AB0AB-1C4D-495B-91BA-A64B5C609EDC}tf00546271_win32</Template>
  <TotalTime>0</TotalTime>
  <Pages>1</Pages>
  <Words>212</Words>
  <Characters>1405</Characters>
  <Application>Microsoft Office Word</Application>
  <DocSecurity>0</DocSecurity>
  <Lines>82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2024-01-11T14:01:00Z</dcterms:created>
  <dcterms:modified xsi:type="dcterms:W3CDTF">2024-01-11T16:59:00Z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65571c0a-5474-479a-bc8b-1c087f452f09</vt:lpwstr>
  </property>
</Properties>
</file>